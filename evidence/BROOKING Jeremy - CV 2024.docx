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tblpY="1"/>
        <w:tblOverlap w:val="never"/>
        <w:tblW w:w="0" w:type="auto"/>
        <w:tblLayout w:type="fixed"/>
        <w:tblCellMar>
          <w:left w:w="115" w:type="dxa"/>
          <w:right w:w="115" w:type="dxa"/>
        </w:tblCellMar>
        <w:tblLook w:val="04A0" w:firstRow="1" w:lastRow="0" w:firstColumn="1" w:lastColumn="0" w:noHBand="0" w:noVBand="1"/>
      </w:tblPr>
      <w:tblGrid>
        <w:gridCol w:w="3600"/>
        <w:gridCol w:w="369"/>
        <w:gridCol w:w="6821"/>
      </w:tblGrid>
      <w:tr w:rsidR="001B2ABD" w14:paraId="26F9F523" w14:textId="77777777" w:rsidTr="000B0D8F">
        <w:trPr>
          <w:trHeight w:val="1560"/>
        </w:trPr>
        <w:tc>
          <w:tcPr>
            <w:tcW w:w="3600" w:type="dxa"/>
            <w:shd w:val="clear" w:color="auto" w:fill="F2F2F2" w:themeFill="background1" w:themeFillShade="F2"/>
            <w:vAlign w:val="bottom"/>
          </w:tcPr>
          <w:p w14:paraId="41A813EA" w14:textId="77777777" w:rsidR="001B2ABD" w:rsidRDefault="001B2ABD" w:rsidP="001E44F4">
            <w:pPr>
              <w:tabs>
                <w:tab w:val="left" w:pos="990"/>
              </w:tabs>
            </w:pPr>
          </w:p>
        </w:tc>
        <w:tc>
          <w:tcPr>
            <w:tcW w:w="369" w:type="dxa"/>
          </w:tcPr>
          <w:p w14:paraId="6810CEFF" w14:textId="77777777" w:rsidR="001B2ABD" w:rsidRDefault="001B2ABD" w:rsidP="00EF4DF3">
            <w:pPr>
              <w:tabs>
                <w:tab w:val="left" w:pos="990"/>
              </w:tabs>
            </w:pPr>
          </w:p>
        </w:tc>
        <w:tc>
          <w:tcPr>
            <w:tcW w:w="6821" w:type="dxa"/>
            <w:vAlign w:val="bottom"/>
          </w:tcPr>
          <w:p w14:paraId="67E2086B" w14:textId="77777777" w:rsidR="00163D83" w:rsidRPr="00731E31" w:rsidRDefault="00731E31" w:rsidP="00EF4DF3">
            <w:pPr>
              <w:pStyle w:val="Title"/>
              <w:rPr>
                <w:sz w:val="72"/>
                <w:szCs w:val="72"/>
              </w:rPr>
            </w:pPr>
            <w:r w:rsidRPr="00731E31">
              <w:rPr>
                <w:sz w:val="72"/>
                <w:szCs w:val="72"/>
              </w:rPr>
              <w:t>Jeremy</w:t>
            </w:r>
            <w:r w:rsidR="001E44F4" w:rsidRPr="00731E31">
              <w:rPr>
                <w:sz w:val="72"/>
                <w:szCs w:val="72"/>
              </w:rPr>
              <w:br/>
            </w:r>
            <w:r w:rsidRPr="00731E31">
              <w:rPr>
                <w:sz w:val="72"/>
                <w:szCs w:val="72"/>
              </w:rPr>
              <w:t>Brooking</w:t>
            </w:r>
          </w:p>
          <w:p w14:paraId="6569CD68" w14:textId="77777777" w:rsidR="001B2ABD" w:rsidRPr="0036596D" w:rsidRDefault="00731E31" w:rsidP="00731E31">
            <w:pPr>
              <w:pStyle w:val="Subtitle"/>
              <w:rPr>
                <w:spacing w:val="0"/>
                <w:w w:val="66"/>
                <w:szCs w:val="32"/>
              </w:rPr>
            </w:pPr>
            <w:r>
              <w:rPr>
                <w:spacing w:val="1"/>
                <w:w w:val="45"/>
                <w:szCs w:val="32"/>
              </w:rPr>
              <w:t>Systems and Network Enginee</w:t>
            </w:r>
            <w:r>
              <w:rPr>
                <w:spacing w:val="20"/>
                <w:w w:val="45"/>
                <w:szCs w:val="32"/>
              </w:rPr>
              <w:t>r</w:t>
            </w:r>
          </w:p>
        </w:tc>
      </w:tr>
      <w:tr w:rsidR="001B2ABD" w14:paraId="40BDD364" w14:textId="77777777" w:rsidTr="003851FF">
        <w:trPr>
          <w:trHeight w:val="9344"/>
        </w:trPr>
        <w:tc>
          <w:tcPr>
            <w:tcW w:w="3600" w:type="dxa"/>
            <w:shd w:val="clear" w:color="auto" w:fill="F2F2F2" w:themeFill="background1" w:themeFillShade="F2"/>
          </w:tcPr>
          <w:sdt>
            <w:sdtPr>
              <w:id w:val="-1711873194"/>
              <w:placeholder>
                <w:docPart w:val="6695BE36B52C448A9B945CA5C9611EF7"/>
              </w:placeholder>
              <w:temporary/>
              <w:showingPlcHdr/>
              <w15:appearance w15:val="hidden"/>
            </w:sdtPr>
            <w:sdtContent>
              <w:p w14:paraId="5E3DF7D6" w14:textId="77777777" w:rsidR="001B2ABD" w:rsidRDefault="00036450" w:rsidP="00EF4DF3">
                <w:pPr>
                  <w:pStyle w:val="Heading3"/>
                </w:pPr>
                <w:r w:rsidRPr="00D5459D">
                  <w:t>Profile</w:t>
                </w:r>
              </w:p>
            </w:sdtContent>
          </w:sdt>
          <w:p w14:paraId="0A59A875" w14:textId="3B1D3300" w:rsidR="0036596D" w:rsidRDefault="0036596D" w:rsidP="0036596D">
            <w:r>
              <w:t>Talented Systems and Network engineer with over 2</w:t>
            </w:r>
            <w:r w:rsidR="00B758A1">
              <w:t>5</w:t>
            </w:r>
            <w:r>
              <w:t xml:space="preserve"> years’ experience in the IT Industry. </w:t>
            </w:r>
          </w:p>
          <w:p w14:paraId="2CA05092" w14:textId="77777777" w:rsidR="0036596D" w:rsidRDefault="0036596D" w:rsidP="0036596D"/>
          <w:p w14:paraId="1D3FB022" w14:textId="77777777" w:rsidR="0036596D" w:rsidRDefault="0036596D" w:rsidP="0036596D">
            <w:r>
              <w:t xml:space="preserve">A background focusing within the ISP sector. Proficient with Open Source *nix systems, a solutions finder with strong collaboration and leadership ability. </w:t>
            </w:r>
          </w:p>
          <w:p w14:paraId="2F54B995" w14:textId="77777777" w:rsidR="0036596D" w:rsidRDefault="0036596D" w:rsidP="0036596D"/>
          <w:p w14:paraId="60604991" w14:textId="77777777" w:rsidR="00162FB1" w:rsidRDefault="0036596D" w:rsidP="0036596D">
            <w:r>
              <w:t xml:space="preserve">I am looking for a new and challenging position, one that will make use of my existing skills and experiences while also </w:t>
            </w:r>
            <w:r w:rsidR="00AC7327">
              <w:t xml:space="preserve">supporting my ongoing </w:t>
            </w:r>
            <w:r>
              <w:t>development.</w:t>
            </w:r>
            <w:r w:rsidR="0059050C">
              <w:t xml:space="preserve">  </w:t>
            </w:r>
          </w:p>
          <w:p w14:paraId="68F3219B" w14:textId="77777777" w:rsidR="00036450" w:rsidRDefault="00036450" w:rsidP="00EF4DF3"/>
          <w:sdt>
            <w:sdtPr>
              <w:id w:val="-1954003311"/>
              <w:placeholder>
                <w:docPart w:val="46DE37BDD7754377A6098E35DCC66363"/>
              </w:placeholder>
              <w:temporary/>
              <w:showingPlcHdr/>
              <w15:appearance w15:val="hidden"/>
            </w:sdtPr>
            <w:sdtContent>
              <w:p w14:paraId="525D20A8" w14:textId="77777777" w:rsidR="00036450" w:rsidRPr="00CB0055" w:rsidRDefault="00CB0055" w:rsidP="00EF4DF3">
                <w:pPr>
                  <w:pStyle w:val="Heading3"/>
                </w:pPr>
                <w:r w:rsidRPr="00CB0055">
                  <w:t>Contact</w:t>
                </w:r>
              </w:p>
            </w:sdtContent>
          </w:sdt>
          <w:sdt>
            <w:sdtPr>
              <w:id w:val="1111563247"/>
              <w:placeholder>
                <w:docPart w:val="AF6986C84C8C449CB29592133934BEE9"/>
              </w:placeholder>
              <w:temporary/>
              <w:showingPlcHdr/>
              <w15:appearance w15:val="hidden"/>
            </w:sdtPr>
            <w:sdtContent>
              <w:p w14:paraId="59BAB5B4" w14:textId="77777777" w:rsidR="004D3011" w:rsidRDefault="004D3011" w:rsidP="00EF4DF3">
                <w:r w:rsidRPr="004D3011">
                  <w:t>PHONE:</w:t>
                </w:r>
              </w:p>
            </w:sdtContent>
          </w:sdt>
          <w:p w14:paraId="6AD9B113" w14:textId="77777777" w:rsidR="004D3011" w:rsidRDefault="0059050C" w:rsidP="00EF4DF3">
            <w:r>
              <w:t>027 507 8336</w:t>
            </w:r>
          </w:p>
          <w:p w14:paraId="3C6B1B51" w14:textId="77777777" w:rsidR="004D3011" w:rsidRDefault="004D3011" w:rsidP="00EF4DF3"/>
          <w:sdt>
            <w:sdtPr>
              <w:id w:val="-240260293"/>
              <w:placeholder>
                <w:docPart w:val="8EBA4A9D6F344C059849446AF30C22D8"/>
              </w:placeholder>
              <w:temporary/>
              <w:showingPlcHdr/>
              <w15:appearance w15:val="hidden"/>
            </w:sdtPr>
            <w:sdtContent>
              <w:p w14:paraId="7403BE2D" w14:textId="77777777" w:rsidR="004D3011" w:rsidRDefault="004D3011" w:rsidP="00EF4DF3">
                <w:r w:rsidRPr="004D3011">
                  <w:t>EMAIL:</w:t>
                </w:r>
              </w:p>
            </w:sdtContent>
          </w:sdt>
          <w:p w14:paraId="4EA3B6B0" w14:textId="77777777" w:rsidR="00036450" w:rsidRPr="00E4381A" w:rsidRDefault="0059050C" w:rsidP="00EF4DF3">
            <w:pPr>
              <w:rPr>
                <w:rStyle w:val="Hyperlink"/>
              </w:rPr>
            </w:pPr>
            <w:r>
              <w:t>jeremybrooking</w:t>
            </w:r>
            <w:r w:rsidR="00163D83">
              <w:t>@gmail.com</w:t>
            </w:r>
          </w:p>
          <w:sdt>
            <w:sdtPr>
              <w:id w:val="-1444214663"/>
              <w:placeholder>
                <w:docPart w:val="DF20518123F24E46983CEF1EA3BDC0C8"/>
              </w:placeholder>
              <w:temporary/>
              <w:showingPlcHdr/>
              <w15:appearance w15:val="hidden"/>
            </w:sdtPr>
            <w:sdtContent>
              <w:p w14:paraId="79A45EF7" w14:textId="77777777" w:rsidR="004D3011" w:rsidRPr="00CB0055" w:rsidRDefault="00CB0055" w:rsidP="00EF4DF3">
                <w:pPr>
                  <w:pStyle w:val="Heading3"/>
                </w:pPr>
                <w:r w:rsidRPr="00CB0055">
                  <w:t>Hobbies</w:t>
                </w:r>
              </w:p>
            </w:sdtContent>
          </w:sdt>
          <w:p w14:paraId="31DC328D" w14:textId="3C4A8BE2" w:rsidR="00D20CD9" w:rsidRDefault="00042C0F" w:rsidP="00EF4DF3">
            <w:r>
              <w:t>Gardening</w:t>
            </w:r>
          </w:p>
          <w:p w14:paraId="678C18C5" w14:textId="392CF1F2" w:rsidR="005E282D" w:rsidRDefault="00042C0F" w:rsidP="00EF4DF3">
            <w:r>
              <w:t>Airsoft</w:t>
            </w:r>
          </w:p>
          <w:p w14:paraId="0C4AB219" w14:textId="0C4B6E34" w:rsidR="00042C0F" w:rsidRDefault="00042C0F" w:rsidP="00EF4DF3">
            <w:r>
              <w:t>Radio Controlled Cars</w:t>
            </w:r>
          </w:p>
          <w:p w14:paraId="44CF84A0" w14:textId="240EA705" w:rsidR="00042C0F" w:rsidRDefault="00042C0F" w:rsidP="00EF4DF3">
            <w:r>
              <w:t>Drones</w:t>
            </w:r>
          </w:p>
          <w:p w14:paraId="049F3DB3" w14:textId="77777777" w:rsidR="005E282D" w:rsidRDefault="005E282D" w:rsidP="005E282D">
            <w:pPr>
              <w:pStyle w:val="Heading3"/>
              <w:rPr>
                <w:rFonts w:asciiTheme="minorHAnsi" w:eastAsiaTheme="minorEastAsia" w:hAnsiTheme="minorHAnsi" w:cstheme="minorBidi"/>
                <w:color w:val="404040" w:themeColor="text1" w:themeTint="BF"/>
                <w:sz w:val="22"/>
                <w:szCs w:val="22"/>
              </w:rPr>
            </w:pPr>
            <w:r>
              <w:t>references</w:t>
            </w:r>
          </w:p>
          <w:p w14:paraId="6C0EA05D" w14:textId="77777777" w:rsidR="005E282D" w:rsidRDefault="005E282D" w:rsidP="005E282D">
            <w:r>
              <w:t>Available on request</w:t>
            </w:r>
          </w:p>
          <w:p w14:paraId="082B13AA" w14:textId="77777777" w:rsidR="005E282D" w:rsidRPr="004D3011" w:rsidRDefault="005E282D" w:rsidP="00EF4DF3"/>
        </w:tc>
        <w:tc>
          <w:tcPr>
            <w:tcW w:w="369" w:type="dxa"/>
          </w:tcPr>
          <w:p w14:paraId="779E083E" w14:textId="77777777" w:rsidR="001B2ABD" w:rsidRDefault="001B2ABD" w:rsidP="00EF4DF3">
            <w:pPr>
              <w:tabs>
                <w:tab w:val="left" w:pos="990"/>
              </w:tabs>
            </w:pPr>
          </w:p>
        </w:tc>
        <w:tc>
          <w:tcPr>
            <w:tcW w:w="6821" w:type="dxa"/>
          </w:tcPr>
          <w:sdt>
            <w:sdtPr>
              <w:id w:val="1001553383"/>
              <w:placeholder>
                <w:docPart w:val="6031FB2CB7F64AA392BE66662EA6A8FB"/>
              </w:placeholder>
              <w:temporary/>
              <w:showingPlcHdr/>
              <w15:appearance w15:val="hidden"/>
            </w:sdtPr>
            <w:sdtContent>
              <w:p w14:paraId="1280DEB0" w14:textId="77777777" w:rsidR="00036450" w:rsidRDefault="00036450" w:rsidP="00EF4DF3">
                <w:pPr>
                  <w:pStyle w:val="Heading2"/>
                </w:pPr>
                <w:r w:rsidRPr="00036450">
                  <w:t>WORK EXPERIENCE</w:t>
                </w:r>
              </w:p>
            </w:sdtContent>
          </w:sdt>
          <w:p w14:paraId="4A380D65" w14:textId="77777777" w:rsidR="000B0D8F" w:rsidRDefault="000B0D8F" w:rsidP="00EF4DF3">
            <w:pPr>
              <w:pStyle w:val="Heading4"/>
            </w:pPr>
          </w:p>
          <w:p w14:paraId="74EBCDA4" w14:textId="6366BE38" w:rsidR="009B6866" w:rsidRDefault="009B6866" w:rsidP="00EF4DF3">
            <w:pPr>
              <w:pStyle w:val="Heading4"/>
            </w:pPr>
            <w:r>
              <w:t>Systems and Network Engineer</w:t>
            </w:r>
          </w:p>
          <w:p w14:paraId="50309C96" w14:textId="00309867" w:rsidR="00991E16" w:rsidRDefault="00991E16" w:rsidP="00991E16">
            <w:proofErr w:type="spellStart"/>
            <w:r>
              <w:t>OmniNet</w:t>
            </w:r>
            <w:proofErr w:type="spellEnd"/>
            <w:r w:rsidR="007355C6">
              <w:t xml:space="preserve"> (ISP and Network and Hosting solutions)</w:t>
            </w:r>
            <w:r w:rsidR="00C32B9E">
              <w:t>, Tauranga</w:t>
            </w:r>
          </w:p>
          <w:p w14:paraId="60133C2B" w14:textId="498B42DE" w:rsidR="00991E16" w:rsidRDefault="00991E16" w:rsidP="00991E16">
            <w:r>
              <w:t>November 2018 – October 2020</w:t>
            </w:r>
          </w:p>
          <w:p w14:paraId="206DB930" w14:textId="01297B38" w:rsidR="00991E16" w:rsidRDefault="00D55F9D" w:rsidP="00D55F9D">
            <w:r>
              <w:t xml:space="preserve">Extensive use of </w:t>
            </w:r>
            <w:proofErr w:type="spellStart"/>
            <w:r>
              <w:t>Mikrotik</w:t>
            </w:r>
            <w:proofErr w:type="spellEnd"/>
            <w:r>
              <w:t xml:space="preserve"> routers and wireless equipment for LAN WAN and WLAN application. Installation, maintenance and upgrade of routers and other computer and networking equipment. 24/7 rostered on-call staff member. Documentation of customer infrastructure</w:t>
            </w:r>
          </w:p>
          <w:p w14:paraId="63B9BFC7" w14:textId="77777777" w:rsidR="00D55F9D" w:rsidRDefault="00D55F9D" w:rsidP="00D55F9D"/>
          <w:p w14:paraId="6711D197" w14:textId="77777777" w:rsidR="000B0D8F" w:rsidRDefault="000B0D8F" w:rsidP="00D55F9D"/>
          <w:p w14:paraId="401AFFBB" w14:textId="0D9ECA24" w:rsidR="00D55F9D" w:rsidRPr="00D55F9D" w:rsidRDefault="00D55F9D" w:rsidP="00D55F9D">
            <w:pPr>
              <w:rPr>
                <w:b/>
                <w:bCs/>
              </w:rPr>
            </w:pPr>
            <w:r w:rsidRPr="00D55F9D">
              <w:rPr>
                <w:b/>
                <w:bCs/>
              </w:rPr>
              <w:t>Systems and Network Engineer</w:t>
            </w:r>
          </w:p>
          <w:p w14:paraId="153D0644" w14:textId="483F023C" w:rsidR="00036450" w:rsidRPr="009B6866" w:rsidRDefault="009B6866" w:rsidP="00EF4DF3">
            <w:pPr>
              <w:pStyle w:val="Heading4"/>
              <w:rPr>
                <w:b w:val="0"/>
                <w:bCs/>
              </w:rPr>
            </w:pPr>
            <w:proofErr w:type="spellStart"/>
            <w:r w:rsidRPr="009B6866">
              <w:rPr>
                <w:b w:val="0"/>
              </w:rPr>
              <w:t>NetSmart</w:t>
            </w:r>
            <w:proofErr w:type="spellEnd"/>
            <w:r w:rsidRPr="009B6866">
              <w:rPr>
                <w:b w:val="0"/>
              </w:rPr>
              <w:t xml:space="preserve"> / </w:t>
            </w:r>
            <w:proofErr w:type="spellStart"/>
            <w:r w:rsidRPr="009B6866">
              <w:rPr>
                <w:b w:val="0"/>
              </w:rPr>
              <w:t>EcoData</w:t>
            </w:r>
            <w:proofErr w:type="spellEnd"/>
            <w:r w:rsidRPr="009B6866">
              <w:rPr>
                <w:b w:val="0"/>
              </w:rPr>
              <w:t xml:space="preserve"> </w:t>
            </w:r>
            <w:r w:rsidR="00162FB1" w:rsidRPr="009B6866">
              <w:rPr>
                <w:b w:val="0"/>
              </w:rPr>
              <w:t>(</w:t>
            </w:r>
            <w:r w:rsidRPr="009B6866">
              <w:rPr>
                <w:b w:val="0"/>
              </w:rPr>
              <w:t>Tauranga based Wireless ISP</w:t>
            </w:r>
            <w:r w:rsidR="00162FB1" w:rsidRPr="009B6866">
              <w:rPr>
                <w:b w:val="0"/>
              </w:rPr>
              <w:t>)</w:t>
            </w:r>
            <w:r w:rsidR="00AC18BE">
              <w:rPr>
                <w:b w:val="0"/>
              </w:rPr>
              <w:t xml:space="preserve">, </w:t>
            </w:r>
            <w:r w:rsidR="00042C0F">
              <w:rPr>
                <w:b w:val="0"/>
              </w:rPr>
              <w:t>Tauranga</w:t>
            </w:r>
          </w:p>
          <w:p w14:paraId="61261194" w14:textId="77777777" w:rsidR="00036450" w:rsidRDefault="009B6866" w:rsidP="00EF4DF3">
            <w:pPr>
              <w:pStyle w:val="Date"/>
            </w:pPr>
            <w:r>
              <w:t>April 2009 – August 2018</w:t>
            </w:r>
          </w:p>
          <w:p w14:paraId="0C7D416C" w14:textId="77777777" w:rsidR="00CA6451" w:rsidRDefault="00CA6451" w:rsidP="00CA6451">
            <w:pPr>
              <w:ind w:right="-93"/>
            </w:pPr>
            <w:r>
              <w:t xml:space="preserve">Administrator in charge of all network systems including design and implementation. Extensive use of </w:t>
            </w:r>
            <w:proofErr w:type="spellStart"/>
            <w:r>
              <w:t>Mikrotik</w:t>
            </w:r>
            <w:proofErr w:type="spellEnd"/>
            <w:r>
              <w:t xml:space="preserve"> routers and wireless equipment</w:t>
            </w:r>
          </w:p>
          <w:p w14:paraId="3C4379DE" w14:textId="33DD0B0E" w:rsidR="00162FB1" w:rsidRPr="00162FB1" w:rsidRDefault="00CA6451" w:rsidP="00CA6451">
            <w:r>
              <w:t xml:space="preserve">Extensive use of Xen and virtualization technologies and clustered hosting services. Documentation of all systems within the network using Visio and </w:t>
            </w:r>
            <w:proofErr w:type="spellStart"/>
            <w:r>
              <w:t>Mediawiki</w:t>
            </w:r>
            <w:proofErr w:type="spellEnd"/>
            <w:r>
              <w:t xml:space="preserve"> and other similar tools. Developing and implementing the company's computer and network security. Identifying future network and infrastructure needs (capacity planning) and where appropriate work with Directors to ensure solutions are implemented in a timely manner.</w:t>
            </w:r>
            <w:r w:rsidR="00373B96">
              <w:t xml:space="preserve"> I</w:t>
            </w:r>
            <w:r>
              <w:t>nstallation, maintenance and upgrade of servers, routers and other computer and networking equipment.</w:t>
            </w:r>
          </w:p>
          <w:p w14:paraId="03A704E1" w14:textId="77777777" w:rsidR="00CA6451" w:rsidRDefault="00CA6451" w:rsidP="00EF4DF3">
            <w:pPr>
              <w:pStyle w:val="Heading4"/>
            </w:pPr>
          </w:p>
          <w:p w14:paraId="424DBCD9" w14:textId="77777777" w:rsidR="000B0D8F" w:rsidRPr="000B0D8F" w:rsidRDefault="000B0D8F" w:rsidP="000B0D8F"/>
          <w:p w14:paraId="3972ED4D" w14:textId="77777777" w:rsidR="004D3011" w:rsidRDefault="00CA6451" w:rsidP="00EF4DF3">
            <w:pPr>
              <w:pStyle w:val="Heading4"/>
            </w:pPr>
            <w:r>
              <w:t>Support and Systems Engineer</w:t>
            </w:r>
          </w:p>
          <w:p w14:paraId="09067A58" w14:textId="7C162B42" w:rsidR="00CA6451" w:rsidRPr="00CA6451" w:rsidRDefault="00CA6451" w:rsidP="00CA6451">
            <w:r>
              <w:t xml:space="preserve">Calcium Software (Mail Solution Provider), </w:t>
            </w:r>
            <w:r w:rsidR="00042C0F">
              <w:t>Auckland</w:t>
            </w:r>
          </w:p>
          <w:p w14:paraId="58902D80" w14:textId="77777777" w:rsidR="004D3011" w:rsidRPr="004D3011" w:rsidRDefault="00CA6451" w:rsidP="00EF4DF3">
            <w:pPr>
              <w:pStyle w:val="Date"/>
            </w:pPr>
            <w:r>
              <w:t xml:space="preserve">August 2006 – February 2009 </w:t>
            </w:r>
          </w:p>
          <w:p w14:paraId="4769D4F9" w14:textId="48CAB1EF" w:rsidR="004D3011" w:rsidRDefault="00CA6451" w:rsidP="00CA6451">
            <w:r>
              <w:t>Pre-sales consulting with prospective customers regarding implementation and system design. Design and implementation of all customer solutions, including configuration of customers’ existing solutions to support Calcium products. Implementation of Network Monitoring Services</w:t>
            </w:r>
            <w:r w:rsidR="00AB1FE3">
              <w:t>. A</w:t>
            </w:r>
            <w:r>
              <w:t xml:space="preserve">dministrator in charge of all systems, including mail systems, routers and network devices (switching equipment and firewalls) Office Network (VPN, DCHP, Office Computers) DNS systems, Web servers and Databases. Support of customer issues working with them till resolution </w:t>
            </w:r>
          </w:p>
          <w:p w14:paraId="421C2155" w14:textId="77777777" w:rsidR="00CA6451" w:rsidRDefault="00CA6451" w:rsidP="00EF4DF3">
            <w:pPr>
              <w:pStyle w:val="Heading4"/>
            </w:pPr>
          </w:p>
          <w:p w14:paraId="6D9E17D3" w14:textId="77777777" w:rsidR="000B0D8F" w:rsidRPr="000B0D8F" w:rsidRDefault="000B0D8F" w:rsidP="000B0D8F"/>
          <w:p w14:paraId="4C37A1A7" w14:textId="77777777" w:rsidR="004D3011" w:rsidRPr="004D3011" w:rsidRDefault="00CA6451" w:rsidP="00EF4DF3">
            <w:pPr>
              <w:pStyle w:val="Heading4"/>
              <w:rPr>
                <w:bCs/>
              </w:rPr>
            </w:pPr>
            <w:r>
              <w:t>Senior Systems Engineer</w:t>
            </w:r>
          </w:p>
          <w:p w14:paraId="158D8D0D" w14:textId="051B5E8B" w:rsidR="00C32B9E" w:rsidRDefault="00CA6451" w:rsidP="00EF4DF3">
            <w:r>
              <w:t xml:space="preserve">ICONZ (ISP and Networking and Hosting </w:t>
            </w:r>
            <w:r w:rsidR="00C32B9E">
              <w:t>solutions), Auckland</w:t>
            </w:r>
            <w:r w:rsidR="00AC18BE">
              <w:t xml:space="preserve"> </w:t>
            </w:r>
          </w:p>
          <w:p w14:paraId="22F75002" w14:textId="51506DB5" w:rsidR="00162FB1" w:rsidRDefault="00AC18BE" w:rsidP="00EF4DF3">
            <w:r>
              <w:t xml:space="preserve">May 2005 – August 2006 </w:t>
            </w:r>
          </w:p>
          <w:p w14:paraId="04C523EA" w14:textId="35F59C2D" w:rsidR="00AC18BE" w:rsidRDefault="00AC18BE" w:rsidP="00AC18BE">
            <w:r>
              <w:t xml:space="preserve">Postmaster, responsible for administration of ICONZ group mail platforms (Postfix, </w:t>
            </w:r>
            <w:proofErr w:type="spellStart"/>
            <w:r>
              <w:t>Qmail</w:t>
            </w:r>
            <w:proofErr w:type="spellEnd"/>
            <w:r>
              <w:t xml:space="preserve">, </w:t>
            </w:r>
            <w:proofErr w:type="spellStart"/>
            <w:r>
              <w:t>Amavisd</w:t>
            </w:r>
            <w:proofErr w:type="spellEnd"/>
            <w:r>
              <w:t xml:space="preserve">, </w:t>
            </w:r>
            <w:proofErr w:type="spellStart"/>
            <w:r>
              <w:t>Clamav</w:t>
            </w:r>
            <w:proofErr w:type="spellEnd"/>
            <w:r>
              <w:t>, Alteon layer 4 redirection devices</w:t>
            </w:r>
            <w:r w:rsidR="00F153F5">
              <w:t>)</w:t>
            </w:r>
            <w:r>
              <w:t>. Technical consultation with corporate customers</w:t>
            </w:r>
            <w:r w:rsidR="003605A2">
              <w:t xml:space="preserve"> at</w:t>
            </w:r>
            <w:r>
              <w:t xml:space="preserve"> both post and pre-sales levels. Design and implementation of numerous customer solutions. </w:t>
            </w:r>
          </w:p>
          <w:p w14:paraId="19FF6A8D" w14:textId="77777777" w:rsidR="004D3011" w:rsidRDefault="00AC18BE" w:rsidP="00AC18BE">
            <w:r>
              <w:t>Senior administrator, in charge of all network systems, including Authentication Authorization and Accounting systems, Mail systems, DNS systems, Games servers, Apache websites, Backup systems and MySQL databases. Administration of servers including general, day-to-day maintenance of all network systems, application of all updates as well as continued improvements to service.</w:t>
            </w:r>
          </w:p>
          <w:p w14:paraId="76A772F1" w14:textId="77777777" w:rsidR="00AC18BE" w:rsidRDefault="00AC18BE" w:rsidP="00AC18BE">
            <w:pPr>
              <w:pStyle w:val="Heading4"/>
            </w:pPr>
          </w:p>
          <w:p w14:paraId="10F191F2" w14:textId="77777777" w:rsidR="00AC18BE" w:rsidRPr="004D3011" w:rsidRDefault="00AC18BE" w:rsidP="00AC18BE">
            <w:pPr>
              <w:pStyle w:val="Heading4"/>
              <w:rPr>
                <w:bCs/>
              </w:rPr>
            </w:pPr>
            <w:r>
              <w:lastRenderedPageBreak/>
              <w:t>Systems Administrator / Senior Systems Engineer</w:t>
            </w:r>
          </w:p>
          <w:p w14:paraId="1E78B746" w14:textId="0A570A38" w:rsidR="00AC18BE" w:rsidRDefault="00AC18BE" w:rsidP="00AC18BE">
            <w:proofErr w:type="spellStart"/>
            <w:r>
              <w:t>Morenet</w:t>
            </w:r>
            <w:proofErr w:type="spellEnd"/>
            <w:r>
              <w:t xml:space="preserve"> Ltd (ISP), </w:t>
            </w:r>
            <w:r w:rsidR="00042C0F">
              <w:t>Auckland</w:t>
            </w:r>
          </w:p>
          <w:p w14:paraId="181BC16A" w14:textId="77777777" w:rsidR="00AC18BE" w:rsidRDefault="00AC18BE" w:rsidP="00AC18BE">
            <w:r>
              <w:t>May 2001 – October 2004</w:t>
            </w:r>
          </w:p>
          <w:p w14:paraId="7BD7AFD5" w14:textId="54D48AA9" w:rsidR="00AC18BE" w:rsidRDefault="00AC18BE" w:rsidP="00AC18BE">
            <w:r>
              <w:t xml:space="preserve">Administrator, in charge of all network systems, including </w:t>
            </w:r>
            <w:proofErr w:type="spellStart"/>
            <w:r>
              <w:t>Cacheflow</w:t>
            </w:r>
            <w:proofErr w:type="spellEnd"/>
            <w:r>
              <w:t xml:space="preserve"> acceleration devices, ISP Billing engine (Platypus), Authentication Authorization and Accounting systems, Games servers, Apache websites, Backup systems and MySQL databases.</w:t>
            </w:r>
            <w:r w:rsidR="00AC7327">
              <w:t xml:space="preserve"> </w:t>
            </w:r>
            <w:r>
              <w:t xml:space="preserve">Compilation, installation and configuration of Apache, bind, </w:t>
            </w:r>
            <w:proofErr w:type="spellStart"/>
            <w:r>
              <w:t>djbdns</w:t>
            </w:r>
            <w:proofErr w:type="spellEnd"/>
            <w:r>
              <w:t xml:space="preserve">, </w:t>
            </w:r>
            <w:proofErr w:type="spellStart"/>
            <w:r>
              <w:t>dnscache</w:t>
            </w:r>
            <w:proofErr w:type="spellEnd"/>
            <w:r>
              <w:t xml:space="preserve">, </w:t>
            </w:r>
            <w:proofErr w:type="spellStart"/>
            <w:r>
              <w:t>spamassasin</w:t>
            </w:r>
            <w:proofErr w:type="spellEnd"/>
            <w:r>
              <w:t xml:space="preserve">, HORDE and horde applications, MySQL, radiator (radius AAA Package), </w:t>
            </w:r>
            <w:proofErr w:type="spellStart"/>
            <w:r>
              <w:t>vpopmail</w:t>
            </w:r>
            <w:proofErr w:type="spellEnd"/>
            <w:r>
              <w:t xml:space="preserve">, </w:t>
            </w:r>
            <w:proofErr w:type="spellStart"/>
            <w:r>
              <w:t>qmail</w:t>
            </w:r>
            <w:proofErr w:type="spellEnd"/>
            <w:r>
              <w:t xml:space="preserve">, courier </w:t>
            </w:r>
            <w:proofErr w:type="spellStart"/>
            <w:r>
              <w:t>imap</w:t>
            </w:r>
            <w:proofErr w:type="spellEnd"/>
            <w:r>
              <w:t xml:space="preserve"> and webmail services. </w:t>
            </w:r>
            <w:r w:rsidR="00AC7327">
              <w:t xml:space="preserve"> </w:t>
            </w:r>
            <w:r>
              <w:t xml:space="preserve">Administration of Windows 2000/MSSQL7 billing server. </w:t>
            </w:r>
            <w:r w:rsidR="0080031E">
              <w:t>Updating</w:t>
            </w:r>
            <w:r>
              <w:t xml:space="preserve"> software when newer versions or bugs/bugfixes are found. </w:t>
            </w:r>
            <w:r w:rsidR="00A1097E">
              <w:t xml:space="preserve"> </w:t>
            </w:r>
            <w:r>
              <w:t>Administration of servers including general, day-to-day maintenance of all network systems, application of all updates as well as continued improvements to service.</w:t>
            </w:r>
            <w:r w:rsidR="00AC7327">
              <w:t xml:space="preserve"> </w:t>
            </w:r>
            <w:r>
              <w:t xml:space="preserve">Liaison with customers regarding T&amp;C (Term and Condition) breaches, </w:t>
            </w:r>
            <w:proofErr w:type="gramStart"/>
            <w:r>
              <w:t>handling of</w:t>
            </w:r>
            <w:proofErr w:type="gramEnd"/>
            <w:r>
              <w:t xml:space="preserve"> all abuse complaints, both for internal and external sources. Liaison and resolution of customer faults. Technical consultation with corporate customers.</w:t>
            </w:r>
          </w:p>
          <w:sdt>
            <w:sdtPr>
              <w:id w:val="1049110328"/>
              <w:placeholder>
                <w:docPart w:val="1F4F5F8C3A31475A9ADC66C3575F5F9B"/>
              </w:placeholder>
              <w:temporary/>
              <w:showingPlcHdr/>
              <w15:appearance w15:val="hidden"/>
            </w:sdtPr>
            <w:sdtContent>
              <w:p w14:paraId="781B2E7A" w14:textId="77777777" w:rsidR="004E05A1" w:rsidRDefault="004E05A1" w:rsidP="004E05A1">
                <w:pPr>
                  <w:pStyle w:val="Heading2"/>
                </w:pPr>
                <w:r w:rsidRPr="00036450">
                  <w:t>EDUCATION</w:t>
                </w:r>
              </w:p>
            </w:sdtContent>
          </w:sdt>
          <w:p w14:paraId="45D3080A" w14:textId="77777777" w:rsidR="004E05A1" w:rsidRPr="00042C0F" w:rsidRDefault="004E05A1" w:rsidP="004E05A1">
            <w:r w:rsidRPr="00042C0F">
              <w:t>New Zealand Diploma in Applied Computing (Level 5)</w:t>
            </w:r>
            <w:r>
              <w:t xml:space="preserve"> - Obtained 2017</w:t>
            </w:r>
          </w:p>
          <w:p w14:paraId="4BE83C14" w14:textId="2E951B16" w:rsidR="004E05A1" w:rsidRPr="00042C0F" w:rsidRDefault="004E05A1" w:rsidP="004E05A1">
            <w:r w:rsidRPr="00042C0F">
              <w:t>New Zealand Diploma in Software Development (Level 6)</w:t>
            </w:r>
            <w:r>
              <w:t xml:space="preserve"> - Obtained 2018</w:t>
            </w:r>
            <w:r w:rsidR="00BF045B">
              <w:br/>
              <w:t>Cisco Certified Network Associate</w:t>
            </w:r>
            <w:r w:rsidR="00A57309">
              <w:t xml:space="preserve"> – Obtained 2024</w:t>
            </w:r>
          </w:p>
          <w:p w14:paraId="1C8184A7" w14:textId="77777777" w:rsidR="00036450" w:rsidRDefault="0036596D" w:rsidP="00EF4DF3">
            <w:pPr>
              <w:pStyle w:val="Heading2"/>
            </w:pPr>
            <w:r>
              <w:t>ACHIEVEMENTS</w:t>
            </w:r>
          </w:p>
          <w:p w14:paraId="2FCAC154" w14:textId="77777777" w:rsidR="0036596D" w:rsidRPr="0036596D" w:rsidRDefault="0036596D" w:rsidP="0036596D">
            <w:pPr>
              <w:rPr>
                <w:noProof/>
                <w:color w:val="000000" w:themeColor="text1"/>
                <w:lang w:val="en-NZ" w:eastAsia="en-NZ"/>
              </w:rPr>
            </w:pPr>
            <w:r w:rsidRPr="0036596D">
              <w:rPr>
                <w:noProof/>
                <w:color w:val="000000" w:themeColor="text1"/>
                <w:lang w:val="en-NZ" w:eastAsia="en-NZ"/>
              </w:rPr>
              <w:t>Design and supervision of construction of two new Tier-1 datacenters for NetSmart/EcoData and oversaw design, install and implementation of one new Tier-1 datacenter for ICONZ</w:t>
            </w:r>
          </w:p>
          <w:p w14:paraId="10677202" w14:textId="77777777" w:rsidR="0036596D" w:rsidRDefault="0036596D" w:rsidP="0036596D">
            <w:pPr>
              <w:rPr>
                <w:noProof/>
                <w:color w:val="000000" w:themeColor="text1"/>
                <w:lang w:val="en-NZ" w:eastAsia="en-NZ"/>
              </w:rPr>
            </w:pPr>
          </w:p>
          <w:p w14:paraId="6B8D7CEF" w14:textId="77777777" w:rsidR="0036596D" w:rsidRPr="0036596D" w:rsidRDefault="0036596D" w:rsidP="0036596D">
            <w:pPr>
              <w:rPr>
                <w:noProof/>
                <w:color w:val="000000" w:themeColor="text1"/>
                <w:lang w:val="en-NZ" w:eastAsia="en-NZ"/>
              </w:rPr>
            </w:pPr>
            <w:r w:rsidRPr="0036596D">
              <w:rPr>
                <w:noProof/>
                <w:color w:val="000000" w:themeColor="text1"/>
                <w:lang w:val="en-NZ" w:eastAsia="en-NZ"/>
              </w:rPr>
              <w:t>Administered the introduction of ADSL (Jetstream and Jetstart) into the list of services Actrix offered. Extensive work with Telecom and IPnet over initial ADSL roll out</w:t>
            </w:r>
          </w:p>
          <w:p w14:paraId="2DFEBE3C" w14:textId="77777777" w:rsidR="0036596D" w:rsidRDefault="0036596D" w:rsidP="0036596D">
            <w:pPr>
              <w:rPr>
                <w:noProof/>
                <w:color w:val="000000" w:themeColor="text1"/>
                <w:lang w:val="en-NZ" w:eastAsia="en-NZ"/>
              </w:rPr>
            </w:pPr>
          </w:p>
          <w:p w14:paraId="20D4BC5F" w14:textId="77777777" w:rsidR="0036596D" w:rsidRPr="0036596D" w:rsidRDefault="0036596D" w:rsidP="0036596D">
            <w:pPr>
              <w:rPr>
                <w:noProof/>
                <w:color w:val="000000" w:themeColor="text1"/>
                <w:lang w:val="en-NZ" w:eastAsia="en-NZ"/>
              </w:rPr>
            </w:pPr>
            <w:r w:rsidRPr="0036596D">
              <w:rPr>
                <w:noProof/>
                <w:color w:val="000000" w:themeColor="text1"/>
                <w:lang w:val="en-NZ" w:eastAsia="en-NZ"/>
              </w:rPr>
              <w:t>Implementation of L2TP dial offload ports for Morenet, through carrier beta testing to industry live, on budget and within project timeline</w:t>
            </w:r>
          </w:p>
          <w:p w14:paraId="1C4B414F" w14:textId="77777777" w:rsidR="0036596D" w:rsidRDefault="0036596D" w:rsidP="0036596D">
            <w:pPr>
              <w:rPr>
                <w:noProof/>
                <w:color w:val="000000" w:themeColor="text1"/>
                <w:lang w:val="en-NZ" w:eastAsia="en-NZ"/>
              </w:rPr>
            </w:pPr>
          </w:p>
          <w:p w14:paraId="0E154167" w14:textId="77777777" w:rsidR="0036596D" w:rsidRPr="0036596D" w:rsidRDefault="0036596D" w:rsidP="0036596D">
            <w:pPr>
              <w:rPr>
                <w:noProof/>
                <w:color w:val="000000" w:themeColor="text1"/>
                <w:lang w:val="en-NZ" w:eastAsia="en-NZ"/>
              </w:rPr>
            </w:pPr>
            <w:r w:rsidRPr="0036596D">
              <w:rPr>
                <w:noProof/>
                <w:color w:val="000000" w:themeColor="text1"/>
                <w:lang w:val="en-NZ" w:eastAsia="en-NZ"/>
              </w:rPr>
              <w:t>Design, Implementation and Administration of a cluster of games servers including Counter Strike and Quake and forums and statistical analyses for these servers. These servers were the most heavily used servers in the country during the period 2002-2004, sitting full almost 24/7</w:t>
            </w:r>
          </w:p>
          <w:p w14:paraId="607ACDC1" w14:textId="77777777" w:rsidR="0036596D" w:rsidRDefault="0036596D" w:rsidP="0036596D">
            <w:pPr>
              <w:rPr>
                <w:noProof/>
                <w:color w:val="000000" w:themeColor="text1"/>
                <w:lang w:val="en-NZ" w:eastAsia="en-NZ"/>
              </w:rPr>
            </w:pPr>
          </w:p>
          <w:p w14:paraId="62344DF0" w14:textId="77777777" w:rsidR="00036450" w:rsidRDefault="0036596D" w:rsidP="0036596D">
            <w:pPr>
              <w:rPr>
                <w:noProof/>
                <w:color w:val="000000" w:themeColor="text1"/>
                <w:lang w:val="en-NZ" w:eastAsia="en-NZ"/>
              </w:rPr>
            </w:pPr>
            <w:r w:rsidRPr="0036596D">
              <w:rPr>
                <w:noProof/>
                <w:color w:val="000000" w:themeColor="text1"/>
                <w:lang w:val="en-NZ" w:eastAsia="en-NZ"/>
              </w:rPr>
              <w:t>Management of a CSR team including policies and hiring</w:t>
            </w:r>
          </w:p>
          <w:p w14:paraId="0B9ECE73" w14:textId="77777777" w:rsidR="0059050C" w:rsidRPr="003851FF" w:rsidRDefault="0059050C" w:rsidP="0036596D">
            <w:pPr>
              <w:rPr>
                <w:noProof/>
                <w:color w:val="000000" w:themeColor="text1"/>
                <w:sz w:val="6"/>
                <w:lang w:val="en-NZ" w:eastAsia="en-NZ"/>
              </w:rPr>
            </w:pPr>
          </w:p>
          <w:p w14:paraId="6662D895" w14:textId="77777777" w:rsidR="0059050C" w:rsidRDefault="0059050C" w:rsidP="0059050C">
            <w:pPr>
              <w:pStyle w:val="Heading2"/>
            </w:pPr>
            <w:r>
              <w:t>SKILLS</w:t>
            </w:r>
          </w:p>
          <w:p w14:paraId="791BBEEA" w14:textId="77777777" w:rsidR="0059050C" w:rsidRPr="0059050C" w:rsidRDefault="0059050C" w:rsidP="0059050C">
            <w:pPr>
              <w:rPr>
                <w:noProof/>
                <w:color w:val="000000" w:themeColor="text1"/>
                <w:lang w:val="en-NZ" w:eastAsia="en-NZ"/>
              </w:rPr>
            </w:pPr>
            <w:r w:rsidRPr="0059050C">
              <w:rPr>
                <w:noProof/>
                <w:color w:val="000000" w:themeColor="text1"/>
                <w:lang w:val="en-NZ" w:eastAsia="en-NZ"/>
              </w:rPr>
              <w:t>Highly proficient with Linux and Open Source software, I ha</w:t>
            </w:r>
            <w:r w:rsidR="005E282D">
              <w:rPr>
                <w:noProof/>
                <w:color w:val="000000" w:themeColor="text1"/>
                <w:lang w:val="en-NZ" w:eastAsia="en-NZ"/>
              </w:rPr>
              <w:t>ve had a lifelong passion with c</w:t>
            </w:r>
            <w:r w:rsidRPr="0059050C">
              <w:rPr>
                <w:noProof/>
                <w:color w:val="000000" w:themeColor="text1"/>
                <w:lang w:val="en-NZ" w:eastAsia="en-NZ"/>
              </w:rPr>
              <w:t>omputers and the interconnectivity of them. I first compiled a Linux kernel over 20 years ago and my love of these systems continues today.</w:t>
            </w:r>
          </w:p>
          <w:p w14:paraId="387821B3" w14:textId="77777777" w:rsidR="0059050C" w:rsidRDefault="0059050C" w:rsidP="0059050C">
            <w:pPr>
              <w:rPr>
                <w:noProof/>
                <w:color w:val="000000" w:themeColor="text1"/>
                <w:lang w:val="en-NZ" w:eastAsia="en-NZ"/>
              </w:rPr>
            </w:pPr>
          </w:p>
          <w:p w14:paraId="73B1B241" w14:textId="77777777" w:rsidR="0059050C" w:rsidRPr="0059050C" w:rsidRDefault="0059050C" w:rsidP="0059050C">
            <w:pPr>
              <w:rPr>
                <w:noProof/>
                <w:color w:val="000000" w:themeColor="text1"/>
                <w:lang w:val="en-NZ" w:eastAsia="en-NZ"/>
              </w:rPr>
            </w:pPr>
            <w:r w:rsidRPr="0059050C">
              <w:rPr>
                <w:noProof/>
                <w:color w:val="000000" w:themeColor="text1"/>
                <w:lang w:val="en-NZ" w:eastAsia="en-NZ"/>
              </w:rPr>
              <w:t>Experienced in the design and implementation of multiple network services and systems, I bring an analytical mind to a task and work through issues logically.</w:t>
            </w:r>
            <w:r w:rsidR="00AC7327">
              <w:rPr>
                <w:noProof/>
                <w:color w:val="000000" w:themeColor="text1"/>
                <w:lang w:val="en-NZ" w:eastAsia="en-NZ"/>
              </w:rPr>
              <w:t xml:space="preserve">  </w:t>
            </w:r>
            <w:r w:rsidRPr="0059050C">
              <w:rPr>
                <w:noProof/>
                <w:color w:val="000000" w:themeColor="text1"/>
                <w:lang w:val="en-NZ" w:eastAsia="en-NZ"/>
              </w:rPr>
              <w:t>I am a problem solver, who thinks fast on his feet and can react to situations promptly with composure</w:t>
            </w:r>
            <w:r w:rsidR="005E282D">
              <w:rPr>
                <w:noProof/>
                <w:color w:val="000000" w:themeColor="text1"/>
                <w:lang w:val="en-NZ" w:eastAsia="en-NZ"/>
              </w:rPr>
              <w:t>.</w:t>
            </w:r>
          </w:p>
          <w:p w14:paraId="03106CD7" w14:textId="77777777" w:rsidR="0059050C" w:rsidRDefault="0059050C" w:rsidP="0059050C">
            <w:pPr>
              <w:rPr>
                <w:noProof/>
                <w:color w:val="000000" w:themeColor="text1"/>
                <w:lang w:val="en-NZ" w:eastAsia="en-NZ"/>
              </w:rPr>
            </w:pPr>
          </w:p>
          <w:p w14:paraId="7D0422D6" w14:textId="77777777" w:rsidR="005E282D" w:rsidRDefault="0059050C" w:rsidP="005E282D">
            <w:pPr>
              <w:rPr>
                <w:noProof/>
                <w:color w:val="000000" w:themeColor="text1"/>
                <w:lang w:val="en-NZ" w:eastAsia="en-NZ"/>
              </w:rPr>
            </w:pPr>
            <w:r w:rsidRPr="0059050C">
              <w:rPr>
                <w:noProof/>
                <w:color w:val="000000" w:themeColor="text1"/>
                <w:lang w:val="en-NZ" w:eastAsia="en-NZ"/>
              </w:rPr>
              <w:t xml:space="preserve">A career communicating problems and solutions between clients and coworkers </w:t>
            </w:r>
            <w:r>
              <w:rPr>
                <w:noProof/>
                <w:color w:val="000000" w:themeColor="text1"/>
                <w:lang w:val="en-NZ" w:eastAsia="en-NZ"/>
              </w:rPr>
              <w:t xml:space="preserve">has resulted in an exceptionally high standard of interpersonal skills, with strengths in </w:t>
            </w:r>
            <w:r w:rsidRPr="0059050C">
              <w:rPr>
                <w:noProof/>
                <w:color w:val="000000" w:themeColor="text1"/>
                <w:lang w:val="en-NZ" w:eastAsia="en-NZ"/>
              </w:rPr>
              <w:t>communicat</w:t>
            </w:r>
            <w:r>
              <w:rPr>
                <w:noProof/>
                <w:color w:val="000000" w:themeColor="text1"/>
                <w:lang w:val="en-NZ" w:eastAsia="en-NZ"/>
              </w:rPr>
              <w:t xml:space="preserve">ion across both written and verbal </w:t>
            </w:r>
            <w:r w:rsidR="009B6866">
              <w:rPr>
                <w:noProof/>
                <w:color w:val="000000" w:themeColor="text1"/>
                <w:lang w:val="en-NZ" w:eastAsia="en-NZ"/>
              </w:rPr>
              <w:t>platforms</w:t>
            </w:r>
            <w:r w:rsidRPr="0059050C">
              <w:rPr>
                <w:noProof/>
                <w:color w:val="000000" w:themeColor="text1"/>
                <w:lang w:val="en-NZ" w:eastAsia="en-NZ"/>
              </w:rPr>
              <w:t>. This has continued with my work as a student representative at Toi-Ohomai and my volunteer work teaching children basic programming.</w:t>
            </w:r>
          </w:p>
          <w:p w14:paraId="3AFF5C3C" w14:textId="77777777" w:rsidR="00DB3D1A" w:rsidRDefault="00DB3D1A" w:rsidP="005E282D">
            <w:pPr>
              <w:rPr>
                <w:noProof/>
                <w:color w:val="000000" w:themeColor="text1"/>
                <w:lang w:val="en-NZ" w:eastAsia="en-NZ"/>
              </w:rPr>
            </w:pPr>
          </w:p>
          <w:p w14:paraId="282C2616" w14:textId="77777777" w:rsidR="00DB3D1A" w:rsidRPr="005E282D" w:rsidRDefault="00DB3D1A" w:rsidP="005E282D">
            <w:pPr>
              <w:rPr>
                <w:noProof/>
                <w:color w:val="000000" w:themeColor="text1"/>
                <w:lang w:val="en-NZ" w:eastAsia="en-NZ"/>
              </w:rPr>
            </w:pPr>
          </w:p>
        </w:tc>
      </w:tr>
    </w:tbl>
    <w:p w14:paraId="4D63730D" w14:textId="77777777" w:rsidR="00543AE3" w:rsidRDefault="00543AE3" w:rsidP="005E282D">
      <w:pPr>
        <w:tabs>
          <w:tab w:val="left" w:pos="990"/>
        </w:tabs>
      </w:pPr>
    </w:p>
    <w:sectPr w:rsidR="00543AE3" w:rsidSect="00E71E6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C13BB" w14:textId="77777777" w:rsidR="00ED2CF4" w:rsidRDefault="00ED2CF4" w:rsidP="000C45FF">
      <w:r>
        <w:separator/>
      </w:r>
    </w:p>
  </w:endnote>
  <w:endnote w:type="continuationSeparator" w:id="0">
    <w:p w14:paraId="732EBF75" w14:textId="77777777" w:rsidR="00ED2CF4" w:rsidRDefault="00ED2CF4"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Meiryo">
    <w:altName w:val="MS Gothic"/>
    <w:charset w:val="80"/>
    <w:family w:val="swiss"/>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ED847" w14:textId="77777777" w:rsidR="00ED2CF4" w:rsidRDefault="00ED2CF4" w:rsidP="000C45FF">
      <w:r>
        <w:separator/>
      </w:r>
    </w:p>
  </w:footnote>
  <w:footnote w:type="continuationSeparator" w:id="0">
    <w:p w14:paraId="7434B1E4" w14:textId="77777777" w:rsidR="00ED2CF4" w:rsidRDefault="00ED2CF4" w:rsidP="000C45F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D83"/>
    <w:rsid w:val="00032CEB"/>
    <w:rsid w:val="00036450"/>
    <w:rsid w:val="00042C0F"/>
    <w:rsid w:val="00045EB8"/>
    <w:rsid w:val="00094499"/>
    <w:rsid w:val="000B0D8F"/>
    <w:rsid w:val="000C45FF"/>
    <w:rsid w:val="000E3FD1"/>
    <w:rsid w:val="00112054"/>
    <w:rsid w:val="001317D8"/>
    <w:rsid w:val="001525E1"/>
    <w:rsid w:val="00155485"/>
    <w:rsid w:val="00162FB1"/>
    <w:rsid w:val="00163D83"/>
    <w:rsid w:val="00164C99"/>
    <w:rsid w:val="00176788"/>
    <w:rsid w:val="00180329"/>
    <w:rsid w:val="0019001F"/>
    <w:rsid w:val="001A74A5"/>
    <w:rsid w:val="001B2ABD"/>
    <w:rsid w:val="001B4D26"/>
    <w:rsid w:val="001E0391"/>
    <w:rsid w:val="001E1759"/>
    <w:rsid w:val="001E44F4"/>
    <w:rsid w:val="001F1ECC"/>
    <w:rsid w:val="00226A40"/>
    <w:rsid w:val="002400EB"/>
    <w:rsid w:val="00256CF7"/>
    <w:rsid w:val="00281FD5"/>
    <w:rsid w:val="002D0D59"/>
    <w:rsid w:val="002D7035"/>
    <w:rsid w:val="0030481B"/>
    <w:rsid w:val="003156FC"/>
    <w:rsid w:val="003254B5"/>
    <w:rsid w:val="003306F8"/>
    <w:rsid w:val="003605A2"/>
    <w:rsid w:val="00361772"/>
    <w:rsid w:val="0036596D"/>
    <w:rsid w:val="0037121F"/>
    <w:rsid w:val="00373B96"/>
    <w:rsid w:val="003851FF"/>
    <w:rsid w:val="003910D8"/>
    <w:rsid w:val="003A6B7D"/>
    <w:rsid w:val="003B06CA"/>
    <w:rsid w:val="004071FC"/>
    <w:rsid w:val="00426060"/>
    <w:rsid w:val="00440AD8"/>
    <w:rsid w:val="00445947"/>
    <w:rsid w:val="004813B3"/>
    <w:rsid w:val="00496591"/>
    <w:rsid w:val="004C63E4"/>
    <w:rsid w:val="004D3011"/>
    <w:rsid w:val="004E05A1"/>
    <w:rsid w:val="005262AC"/>
    <w:rsid w:val="00543AE3"/>
    <w:rsid w:val="0059050C"/>
    <w:rsid w:val="005D6A78"/>
    <w:rsid w:val="005E282D"/>
    <w:rsid w:val="005E39D5"/>
    <w:rsid w:val="005F257A"/>
    <w:rsid w:val="00600670"/>
    <w:rsid w:val="0062123A"/>
    <w:rsid w:val="00646E75"/>
    <w:rsid w:val="00663B76"/>
    <w:rsid w:val="00670579"/>
    <w:rsid w:val="006771D0"/>
    <w:rsid w:val="00715FCB"/>
    <w:rsid w:val="00731E31"/>
    <w:rsid w:val="007355C6"/>
    <w:rsid w:val="00743101"/>
    <w:rsid w:val="007457D4"/>
    <w:rsid w:val="00764C9F"/>
    <w:rsid w:val="007775E1"/>
    <w:rsid w:val="007867A0"/>
    <w:rsid w:val="007927F5"/>
    <w:rsid w:val="007A6D97"/>
    <w:rsid w:val="0080031E"/>
    <w:rsid w:val="00802CA0"/>
    <w:rsid w:val="009110A6"/>
    <w:rsid w:val="009260CD"/>
    <w:rsid w:val="00940A66"/>
    <w:rsid w:val="00952C25"/>
    <w:rsid w:val="00991E16"/>
    <w:rsid w:val="009B6866"/>
    <w:rsid w:val="009C2EDB"/>
    <w:rsid w:val="00A1097E"/>
    <w:rsid w:val="00A2118D"/>
    <w:rsid w:val="00A3443A"/>
    <w:rsid w:val="00A57309"/>
    <w:rsid w:val="00AB1FE3"/>
    <w:rsid w:val="00AC18BE"/>
    <w:rsid w:val="00AC7327"/>
    <w:rsid w:val="00AD0A50"/>
    <w:rsid w:val="00AD76E2"/>
    <w:rsid w:val="00B20152"/>
    <w:rsid w:val="00B359E4"/>
    <w:rsid w:val="00B57D98"/>
    <w:rsid w:val="00B70850"/>
    <w:rsid w:val="00B71BA9"/>
    <w:rsid w:val="00B758A1"/>
    <w:rsid w:val="00BB06D1"/>
    <w:rsid w:val="00BF045B"/>
    <w:rsid w:val="00BF6FBC"/>
    <w:rsid w:val="00C066B6"/>
    <w:rsid w:val="00C31EAC"/>
    <w:rsid w:val="00C32B9E"/>
    <w:rsid w:val="00C37BA1"/>
    <w:rsid w:val="00C37BD4"/>
    <w:rsid w:val="00C4674C"/>
    <w:rsid w:val="00C506CF"/>
    <w:rsid w:val="00C72BED"/>
    <w:rsid w:val="00C9578B"/>
    <w:rsid w:val="00CA6451"/>
    <w:rsid w:val="00CB0055"/>
    <w:rsid w:val="00D07C6E"/>
    <w:rsid w:val="00D20CD9"/>
    <w:rsid w:val="00D2522B"/>
    <w:rsid w:val="00D422DE"/>
    <w:rsid w:val="00D5459D"/>
    <w:rsid w:val="00D55F9D"/>
    <w:rsid w:val="00D77951"/>
    <w:rsid w:val="00DA1F4D"/>
    <w:rsid w:val="00DB3D1A"/>
    <w:rsid w:val="00DD172A"/>
    <w:rsid w:val="00E25A26"/>
    <w:rsid w:val="00E4381A"/>
    <w:rsid w:val="00E55D74"/>
    <w:rsid w:val="00E67244"/>
    <w:rsid w:val="00E71E6F"/>
    <w:rsid w:val="00EA3F7B"/>
    <w:rsid w:val="00ED2CF4"/>
    <w:rsid w:val="00EF4DF3"/>
    <w:rsid w:val="00F153F5"/>
    <w:rsid w:val="00F60274"/>
    <w:rsid w:val="00F77FB9"/>
    <w:rsid w:val="00FB068F"/>
    <w:rsid w:val="00FB5B5E"/>
    <w:rsid w:val="00FD28B3"/>
    <w:rsid w:val="00FE27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DA559"/>
  <w15:docId w15:val="{26B247A1-2D0C-4854-961F-A4CFACAB3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9E4"/>
    <w:rPr>
      <w:sz w:val="18"/>
      <w:szCs w:val="22"/>
    </w:rPr>
  </w:style>
  <w:style w:type="paragraph" w:styleId="Heading1">
    <w:name w:val="heading 1"/>
    <w:basedOn w:val="Normal"/>
    <w:next w:val="Normal"/>
    <w:link w:val="Heading1Char"/>
    <w:uiPriority w:val="9"/>
    <w:qFormat/>
    <w:rsid w:val="00AD76E2"/>
    <w:pPr>
      <w:keepNext/>
      <w:keepLines/>
      <w:spacing w:before="240"/>
      <w:outlineLvl w:val="0"/>
    </w:pPr>
    <w:rPr>
      <w:rFonts w:asciiTheme="majorHAnsi" w:eastAsiaTheme="majorEastAsia" w:hAnsiTheme="majorHAnsi" w:cstheme="majorBidi"/>
      <w:color w:val="548AB7" w:themeColor="accent1" w:themeShade="BF"/>
      <w:sz w:val="32"/>
      <w:szCs w:val="32"/>
    </w:rPr>
  </w:style>
  <w:style w:type="paragraph" w:styleId="Heading2">
    <w:name w:val="heading 2"/>
    <w:basedOn w:val="Normal"/>
    <w:next w:val="Normal"/>
    <w:link w:val="Heading2Char"/>
    <w:uiPriority w:val="9"/>
    <w:qFormat/>
    <w:rsid w:val="004D3011"/>
    <w:pPr>
      <w:keepNext/>
      <w:keepLines/>
      <w:pBdr>
        <w:bottom w:val="single" w:sz="8" w:space="1" w:color="94B6D2" w:themeColor="accent1"/>
      </w:pBdr>
      <w:spacing w:before="240" w:after="120"/>
      <w:outlineLvl w:val="1"/>
    </w:pPr>
    <w:rPr>
      <w:rFonts w:asciiTheme="majorHAnsi" w:eastAsiaTheme="majorEastAsia" w:hAnsiTheme="majorHAnsi" w:cstheme="majorBidi"/>
      <w:b/>
      <w:bCs/>
      <w:caps/>
      <w:sz w:val="22"/>
      <w:szCs w:val="26"/>
    </w:rPr>
  </w:style>
  <w:style w:type="paragraph" w:styleId="Heading3">
    <w:name w:val="heading 3"/>
    <w:basedOn w:val="Normal"/>
    <w:next w:val="Normal"/>
    <w:link w:val="Heading3Char"/>
    <w:uiPriority w:val="9"/>
    <w:qFormat/>
    <w:rsid w:val="00940A66"/>
    <w:pPr>
      <w:keepNext/>
      <w:keepLines/>
      <w:spacing w:before="240" w:after="120"/>
      <w:outlineLvl w:val="2"/>
    </w:pPr>
    <w:rPr>
      <w:rFonts w:asciiTheme="majorHAnsi" w:eastAsiaTheme="majorEastAsia" w:hAnsiTheme="majorHAnsi" w:cstheme="majorBidi"/>
      <w:b/>
      <w:caps/>
      <w:color w:val="548AB7" w:themeColor="accent1" w:themeShade="BF"/>
      <w:sz w:val="28"/>
      <w:szCs w:val="24"/>
    </w:rPr>
  </w:style>
  <w:style w:type="paragraph" w:styleId="Heading4">
    <w:name w:val="heading 4"/>
    <w:basedOn w:val="Normal"/>
    <w:next w:val="Normal"/>
    <w:link w:val="Heading4Char"/>
    <w:uiPriority w:val="9"/>
    <w:qFormat/>
    <w:rsid w:val="00B359E4"/>
    <w:pP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3011"/>
    <w:rPr>
      <w:rFonts w:asciiTheme="majorHAnsi" w:eastAsiaTheme="majorEastAsia" w:hAnsiTheme="majorHAnsi" w:cstheme="majorBidi"/>
      <w:b/>
      <w:bCs/>
      <w:caps/>
      <w:sz w:val="22"/>
      <w:szCs w:val="26"/>
    </w:rPr>
  </w:style>
  <w:style w:type="paragraph" w:styleId="Title">
    <w:name w:val="Title"/>
    <w:basedOn w:val="Normal"/>
    <w:next w:val="Normal"/>
    <w:link w:val="TitleChar"/>
    <w:uiPriority w:val="10"/>
    <w:qFormat/>
    <w:rsid w:val="001B2ABD"/>
    <w:rPr>
      <w:caps/>
      <w:color w:val="000000" w:themeColor="text1"/>
      <w:sz w:val="96"/>
      <w:szCs w:val="76"/>
    </w:rPr>
  </w:style>
  <w:style w:type="character" w:customStyle="1" w:styleId="TitleChar">
    <w:name w:val="Title Char"/>
    <w:basedOn w:val="DefaultParagraphFont"/>
    <w:link w:val="Title"/>
    <w:uiPriority w:val="10"/>
    <w:rsid w:val="001B2ABD"/>
    <w:rPr>
      <w:caps/>
      <w:color w:val="000000" w:themeColor="text1"/>
      <w:sz w:val="96"/>
      <w:szCs w:val="76"/>
    </w:rPr>
  </w:style>
  <w:style w:type="character" w:styleId="Emphasis">
    <w:name w:val="Emphasis"/>
    <w:basedOn w:val="DefaultParagraphFont"/>
    <w:uiPriority w:val="11"/>
    <w:semiHidden/>
    <w:qFormat/>
    <w:rsid w:val="00E25A26"/>
    <w:rPr>
      <w:i/>
      <w:iCs/>
    </w:rPr>
  </w:style>
  <w:style w:type="character" w:customStyle="1" w:styleId="Heading1Char">
    <w:name w:val="Heading 1 Char"/>
    <w:basedOn w:val="DefaultParagraphFont"/>
    <w:link w:val="Heading1"/>
    <w:uiPriority w:val="9"/>
    <w:rsid w:val="00AD76E2"/>
    <w:rPr>
      <w:rFonts w:asciiTheme="majorHAnsi" w:eastAsiaTheme="majorEastAsia" w:hAnsiTheme="majorHAnsi" w:cstheme="majorBidi"/>
      <w:color w:val="548AB7" w:themeColor="accent1" w:themeShade="BF"/>
      <w:sz w:val="32"/>
      <w:szCs w:val="32"/>
    </w:rPr>
  </w:style>
  <w:style w:type="paragraph" w:styleId="Date">
    <w:name w:val="Date"/>
    <w:basedOn w:val="Normal"/>
    <w:next w:val="Normal"/>
    <w:link w:val="DateChar"/>
    <w:uiPriority w:val="99"/>
    <w:rsid w:val="00036450"/>
  </w:style>
  <w:style w:type="character" w:customStyle="1" w:styleId="DateChar">
    <w:name w:val="Date Char"/>
    <w:basedOn w:val="DefaultParagraphFont"/>
    <w:link w:val="Date"/>
    <w:uiPriority w:val="99"/>
    <w:rsid w:val="00036450"/>
    <w:rPr>
      <w:sz w:val="18"/>
      <w:szCs w:val="22"/>
    </w:rPr>
  </w:style>
  <w:style w:type="character" w:styleId="Hyperlink">
    <w:name w:val="Hyperlink"/>
    <w:basedOn w:val="DefaultParagraphFont"/>
    <w:uiPriority w:val="99"/>
    <w:unhideWhenUsed/>
    <w:rsid w:val="00281FD5"/>
    <w:rPr>
      <w:color w:val="B85A22" w:themeColor="accent2" w:themeShade="BF"/>
      <w:u w:val="single"/>
    </w:rPr>
  </w:style>
  <w:style w:type="character" w:customStyle="1" w:styleId="UnresolvedMention1">
    <w:name w:val="Unresolved Mention1"/>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0C45FF"/>
    <w:rPr>
      <w:sz w:val="22"/>
      <w:szCs w:val="22"/>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0C45FF"/>
    <w:rPr>
      <w:sz w:val="22"/>
      <w:szCs w:val="22"/>
    </w:rPr>
  </w:style>
  <w:style w:type="table" w:styleId="TableGrid">
    <w:name w:val="Table Grid"/>
    <w:basedOn w:val="Table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2ABD"/>
    <w:rPr>
      <w:color w:val="808080"/>
    </w:rPr>
  </w:style>
  <w:style w:type="paragraph" w:styleId="Subtitle">
    <w:name w:val="Subtitle"/>
    <w:basedOn w:val="Normal"/>
    <w:next w:val="Normal"/>
    <w:link w:val="SubtitleChar"/>
    <w:uiPriority w:val="11"/>
    <w:qFormat/>
    <w:rsid w:val="001B2ABD"/>
    <w:rPr>
      <w:color w:val="000000" w:themeColor="text1"/>
      <w:spacing w:val="19"/>
      <w:w w:val="86"/>
      <w:sz w:val="32"/>
      <w:szCs w:val="28"/>
      <w:fitText w:val="2160" w:id="1744560130"/>
    </w:rPr>
  </w:style>
  <w:style w:type="character" w:customStyle="1" w:styleId="SubtitleChar">
    <w:name w:val="Subtitle Char"/>
    <w:basedOn w:val="DefaultParagraphFont"/>
    <w:link w:val="Subtitle"/>
    <w:uiPriority w:val="11"/>
    <w:rsid w:val="001B2ABD"/>
    <w:rPr>
      <w:color w:val="000000" w:themeColor="text1"/>
      <w:spacing w:val="19"/>
      <w:w w:val="86"/>
      <w:sz w:val="32"/>
      <w:szCs w:val="28"/>
      <w:fitText w:val="2160" w:id="1744560130"/>
    </w:rPr>
  </w:style>
  <w:style w:type="character" w:customStyle="1" w:styleId="Heading3Char">
    <w:name w:val="Heading 3 Char"/>
    <w:basedOn w:val="DefaultParagraphFont"/>
    <w:link w:val="Heading3"/>
    <w:uiPriority w:val="9"/>
    <w:rsid w:val="00940A66"/>
    <w:rPr>
      <w:rFonts w:asciiTheme="majorHAnsi" w:eastAsiaTheme="majorEastAsia" w:hAnsiTheme="majorHAnsi" w:cstheme="majorBidi"/>
      <w:b/>
      <w:caps/>
      <w:color w:val="548AB7" w:themeColor="accent1" w:themeShade="BF"/>
      <w:sz w:val="28"/>
    </w:rPr>
  </w:style>
  <w:style w:type="character" w:customStyle="1" w:styleId="Heading4Char">
    <w:name w:val="Heading 4 Char"/>
    <w:basedOn w:val="DefaultParagraphFont"/>
    <w:link w:val="Heading4"/>
    <w:uiPriority w:val="9"/>
    <w:rsid w:val="00B359E4"/>
    <w:rPr>
      <w:b/>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nzw\AppData\Local\Microsoft\Office\16.0\DTS\en-US%7b47F3EA50-2681-4E6B-846D-B301C9925883%7d\%7b057AB11B-63AA-4E10-82BD-61EFAE69C4C4%7dtf00546271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695BE36B52C448A9B945CA5C9611EF7"/>
        <w:category>
          <w:name w:val="General"/>
          <w:gallery w:val="placeholder"/>
        </w:category>
        <w:types>
          <w:type w:val="bbPlcHdr"/>
        </w:types>
        <w:behaviors>
          <w:behavior w:val="content"/>
        </w:behaviors>
        <w:guid w:val="{08DF7E15-D2EF-4B60-862E-89B855C9B0BF}"/>
      </w:docPartPr>
      <w:docPartBody>
        <w:p w:rsidR="00311077" w:rsidRDefault="00311077">
          <w:pPr>
            <w:pStyle w:val="6695BE36B52C448A9B945CA5C9611EF7"/>
          </w:pPr>
          <w:r w:rsidRPr="00D5459D">
            <w:t>Profile</w:t>
          </w:r>
        </w:p>
      </w:docPartBody>
    </w:docPart>
    <w:docPart>
      <w:docPartPr>
        <w:name w:val="46DE37BDD7754377A6098E35DCC66363"/>
        <w:category>
          <w:name w:val="General"/>
          <w:gallery w:val="placeholder"/>
        </w:category>
        <w:types>
          <w:type w:val="bbPlcHdr"/>
        </w:types>
        <w:behaviors>
          <w:behavior w:val="content"/>
        </w:behaviors>
        <w:guid w:val="{DBEEEEF5-656D-49F8-B33F-C4A3220FCCC0}"/>
      </w:docPartPr>
      <w:docPartBody>
        <w:p w:rsidR="007E3D59" w:rsidRDefault="007E3D59">
          <w:pPr>
            <w:pStyle w:val="46DE37BDD7754377A6098E35DCC66363"/>
          </w:pPr>
          <w:r w:rsidRPr="00CB0055">
            <w:t>Contact</w:t>
          </w:r>
        </w:p>
      </w:docPartBody>
    </w:docPart>
    <w:docPart>
      <w:docPartPr>
        <w:name w:val="AF6986C84C8C449CB29592133934BEE9"/>
        <w:category>
          <w:name w:val="General"/>
          <w:gallery w:val="placeholder"/>
        </w:category>
        <w:types>
          <w:type w:val="bbPlcHdr"/>
        </w:types>
        <w:behaviors>
          <w:behavior w:val="content"/>
        </w:behaviors>
        <w:guid w:val="{97A5BA81-E628-4AA9-8BFE-243C196DCD71}"/>
      </w:docPartPr>
      <w:docPartBody>
        <w:p w:rsidR="007E3D59" w:rsidRDefault="007E3D59">
          <w:pPr>
            <w:pStyle w:val="AF6986C84C8C449CB29592133934BEE9"/>
          </w:pPr>
          <w:r w:rsidRPr="004D3011">
            <w:t>PHONE:</w:t>
          </w:r>
        </w:p>
      </w:docPartBody>
    </w:docPart>
    <w:docPart>
      <w:docPartPr>
        <w:name w:val="8EBA4A9D6F344C059849446AF30C22D8"/>
        <w:category>
          <w:name w:val="General"/>
          <w:gallery w:val="placeholder"/>
        </w:category>
        <w:types>
          <w:type w:val="bbPlcHdr"/>
        </w:types>
        <w:behaviors>
          <w:behavior w:val="content"/>
        </w:behaviors>
        <w:guid w:val="{F9E3AD4C-72EC-49CD-AF7A-EAF1E88DC246}"/>
      </w:docPartPr>
      <w:docPartBody>
        <w:p w:rsidR="007E3D59" w:rsidRDefault="007E3D59">
          <w:pPr>
            <w:pStyle w:val="8EBA4A9D6F344C059849446AF30C22D8"/>
          </w:pPr>
          <w:r w:rsidRPr="004D3011">
            <w:t>EMAIL:</w:t>
          </w:r>
        </w:p>
      </w:docPartBody>
    </w:docPart>
    <w:docPart>
      <w:docPartPr>
        <w:name w:val="DF20518123F24E46983CEF1EA3BDC0C8"/>
        <w:category>
          <w:name w:val="General"/>
          <w:gallery w:val="placeholder"/>
        </w:category>
        <w:types>
          <w:type w:val="bbPlcHdr"/>
        </w:types>
        <w:behaviors>
          <w:behavior w:val="content"/>
        </w:behaviors>
        <w:guid w:val="{C8149250-4714-42D3-9C56-4BA078F57597}"/>
      </w:docPartPr>
      <w:docPartBody>
        <w:p w:rsidR="007E3D59" w:rsidRDefault="007E3D59">
          <w:pPr>
            <w:pStyle w:val="DF20518123F24E46983CEF1EA3BDC0C8"/>
          </w:pPr>
          <w:r w:rsidRPr="00CB0055">
            <w:t>Hobbies</w:t>
          </w:r>
        </w:p>
      </w:docPartBody>
    </w:docPart>
    <w:docPart>
      <w:docPartPr>
        <w:name w:val="6031FB2CB7F64AA392BE66662EA6A8FB"/>
        <w:category>
          <w:name w:val="General"/>
          <w:gallery w:val="placeholder"/>
        </w:category>
        <w:types>
          <w:type w:val="bbPlcHdr"/>
        </w:types>
        <w:behaviors>
          <w:behavior w:val="content"/>
        </w:behaviors>
        <w:guid w:val="{79E28193-7DF9-48D7-A56A-6BFD17694EB8}"/>
      </w:docPartPr>
      <w:docPartBody>
        <w:p w:rsidR="007E3D59" w:rsidRDefault="007E3D59">
          <w:pPr>
            <w:pStyle w:val="6031FB2CB7F64AA392BE66662EA6A8FB"/>
          </w:pPr>
          <w:r w:rsidRPr="00036450">
            <w:t>WORK EXPERIENCE</w:t>
          </w:r>
        </w:p>
      </w:docPartBody>
    </w:docPart>
    <w:docPart>
      <w:docPartPr>
        <w:name w:val="1F4F5F8C3A31475A9ADC66C3575F5F9B"/>
        <w:category>
          <w:name w:val="General"/>
          <w:gallery w:val="placeholder"/>
        </w:category>
        <w:types>
          <w:type w:val="bbPlcHdr"/>
        </w:types>
        <w:behaviors>
          <w:behavior w:val="content"/>
        </w:behaviors>
        <w:guid w:val="{0903A4D5-A92A-4F62-A957-A338839D8026}"/>
      </w:docPartPr>
      <w:docPartBody>
        <w:p w:rsidR="00226947" w:rsidRDefault="00BD2F92" w:rsidP="00BD2F92">
          <w:pPr>
            <w:pStyle w:val="1F4F5F8C3A31475A9ADC66C3575F5F9B"/>
          </w:pPr>
          <w:r w:rsidRPr="00036450">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Meiryo">
    <w:altName w:val="MS Gothic"/>
    <w:charset w:val="80"/>
    <w:family w:val="swiss"/>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D59"/>
    <w:rsid w:val="00013F27"/>
    <w:rsid w:val="00226947"/>
    <w:rsid w:val="002D2396"/>
    <w:rsid w:val="00311077"/>
    <w:rsid w:val="004D585F"/>
    <w:rsid w:val="00794778"/>
    <w:rsid w:val="007A6D97"/>
    <w:rsid w:val="007E3D59"/>
    <w:rsid w:val="008E7997"/>
    <w:rsid w:val="00970D7A"/>
    <w:rsid w:val="00BD2F92"/>
    <w:rsid w:val="00EC63A6"/>
    <w:rsid w:val="00FD28B3"/>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NZ" w:eastAsia="en-N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qFormat/>
    <w:pPr>
      <w:keepNext/>
      <w:keepLines/>
      <w:pBdr>
        <w:bottom w:val="single" w:sz="8" w:space="1" w:color="156082" w:themeColor="accent1"/>
      </w:pBdr>
      <w:spacing w:before="240" w:after="120" w:line="240" w:lineRule="auto"/>
      <w:outlineLvl w:val="1"/>
    </w:pPr>
    <w:rPr>
      <w:rFonts w:asciiTheme="majorHAnsi" w:eastAsiaTheme="majorEastAsia" w:hAnsiTheme="majorHAnsi" w:cstheme="majorBidi"/>
      <w:b/>
      <w:bCs/>
      <w:caps/>
      <w:szCs w:val="26"/>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695BE36B52C448A9B945CA5C9611EF7">
    <w:name w:val="6695BE36B52C448A9B945CA5C9611EF7"/>
  </w:style>
  <w:style w:type="paragraph" w:customStyle="1" w:styleId="46DE37BDD7754377A6098E35DCC66363">
    <w:name w:val="46DE37BDD7754377A6098E35DCC66363"/>
  </w:style>
  <w:style w:type="paragraph" w:customStyle="1" w:styleId="AF6986C84C8C449CB29592133934BEE9">
    <w:name w:val="AF6986C84C8C449CB29592133934BEE9"/>
  </w:style>
  <w:style w:type="paragraph" w:customStyle="1" w:styleId="8EBA4A9D6F344C059849446AF30C22D8">
    <w:name w:val="8EBA4A9D6F344C059849446AF30C22D8"/>
  </w:style>
  <w:style w:type="character" w:styleId="Hyperlink">
    <w:name w:val="Hyperlink"/>
    <w:basedOn w:val="DefaultParagraphFont"/>
    <w:uiPriority w:val="99"/>
    <w:unhideWhenUsed/>
    <w:rPr>
      <w:color w:val="BF4E14" w:themeColor="accent2" w:themeShade="BF"/>
      <w:u w:val="single"/>
    </w:rPr>
  </w:style>
  <w:style w:type="paragraph" w:customStyle="1" w:styleId="DF20518123F24E46983CEF1EA3BDC0C8">
    <w:name w:val="DF20518123F24E46983CEF1EA3BDC0C8"/>
  </w:style>
  <w:style w:type="paragraph" w:customStyle="1" w:styleId="6031FB2CB7F64AA392BE66662EA6A8FB">
    <w:name w:val="6031FB2CB7F64AA392BE66662EA6A8FB"/>
  </w:style>
  <w:style w:type="character" w:customStyle="1" w:styleId="Heading2Char">
    <w:name w:val="Heading 2 Char"/>
    <w:basedOn w:val="DefaultParagraphFont"/>
    <w:link w:val="Heading2"/>
    <w:uiPriority w:val="9"/>
    <w:rPr>
      <w:rFonts w:asciiTheme="majorHAnsi" w:eastAsiaTheme="majorEastAsia" w:hAnsiTheme="majorHAnsi" w:cstheme="majorBidi"/>
      <w:b/>
      <w:bCs/>
      <w:caps/>
      <w:szCs w:val="26"/>
      <w:lang w:val="en-US" w:eastAsia="ja-JP"/>
    </w:rPr>
  </w:style>
  <w:style w:type="paragraph" w:customStyle="1" w:styleId="1F4F5F8C3A31475A9ADC66C3575F5F9B">
    <w:name w:val="1F4F5F8C3A31475A9ADC66C3575F5F9B"/>
    <w:rsid w:val="00BD2F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942263-1B7F-4F54-8825-51911E844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{057AB11B-63AA-4E10-82BD-61EFAE69C4C4}tf00546271_win32.dotx</Template>
  <TotalTime>3</TotalTime>
  <Pages>2</Pages>
  <Words>854</Words>
  <Characters>5311</Characters>
  <Application>Microsoft Office Word</Application>
  <DocSecurity>0</DocSecurity>
  <Lines>148</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Brooking</dc:creator>
  <cp:keywords/>
  <dc:description/>
  <cp:lastModifiedBy>Jeremy Brooking</cp:lastModifiedBy>
  <cp:revision>4</cp:revision>
  <dcterms:created xsi:type="dcterms:W3CDTF">2024-04-01T04:29:00Z</dcterms:created>
  <dcterms:modified xsi:type="dcterms:W3CDTF">2026-02-23T20:00:00Z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f1469a-2c2a-4aee-b92b-090d4c5468ff_Enabled">
    <vt:lpwstr>true</vt:lpwstr>
  </property>
  <property fmtid="{D5CDD505-2E9C-101B-9397-08002B2CF9AE}" pid="3" name="MSIP_Label_38f1469a-2c2a-4aee-b92b-090d4c5468ff_SetDate">
    <vt:lpwstr>2022-02-01T20:50:37Z</vt:lpwstr>
  </property>
  <property fmtid="{D5CDD505-2E9C-101B-9397-08002B2CF9AE}" pid="4" name="MSIP_Label_38f1469a-2c2a-4aee-b92b-090d4c5468ff_Method">
    <vt:lpwstr>Standard</vt:lpwstr>
  </property>
  <property fmtid="{D5CDD505-2E9C-101B-9397-08002B2CF9AE}" pid="5" name="MSIP_Label_38f1469a-2c2a-4aee-b92b-090d4c5468ff_Name">
    <vt:lpwstr>Confidential - Unmarked</vt:lpwstr>
  </property>
  <property fmtid="{D5CDD505-2E9C-101B-9397-08002B2CF9AE}" pid="6" name="MSIP_Label_38f1469a-2c2a-4aee-b92b-090d4c5468ff_SiteId">
    <vt:lpwstr>2a6e6092-73e4-4752-b1a5-477a17f5056d</vt:lpwstr>
  </property>
  <property fmtid="{D5CDD505-2E9C-101B-9397-08002B2CF9AE}" pid="7" name="MSIP_Label_38f1469a-2c2a-4aee-b92b-090d4c5468ff_ActionId">
    <vt:lpwstr>d3e60fbd-38f3-430d-baef-f02df3e6928f</vt:lpwstr>
  </property>
  <property fmtid="{D5CDD505-2E9C-101B-9397-08002B2CF9AE}" pid="8" name="MSIP_Label_38f1469a-2c2a-4aee-b92b-090d4c5468ff_ContentBits">
    <vt:lpwstr>0</vt:lpwstr>
  </property>
</Properties>
</file>